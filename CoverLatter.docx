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500" w:type="pct"/>
        <w:tblInd w:w="-720" w:type="dxa"/>
        <w:tblLayout w:type="fixed"/>
        <w:tblCellMar>
          <w:left w:w="0" w:type="dxa"/>
          <w:right w:w="115" w:type="dxa"/>
        </w:tblCellMar>
        <w:tblLook w:val="0600" w:firstRow="0" w:lastRow="0" w:firstColumn="0" w:lastColumn="0" w:noHBand="1" w:noVBand="1"/>
      </w:tblPr>
      <w:tblGrid>
        <w:gridCol w:w="900"/>
        <w:gridCol w:w="2700"/>
        <w:gridCol w:w="360"/>
        <w:gridCol w:w="7000"/>
      </w:tblGrid>
      <w:tr w:rsidR="00B609B9" w:rsidRPr="00143BC2" w:rsidTr="007A63B7">
        <w:trPr>
          <w:trHeight w:val="1142"/>
        </w:trPr>
        <w:tc>
          <w:tcPr>
            <w:tcW w:w="3600" w:type="dxa"/>
            <w:gridSpan w:val="2"/>
            <w:vMerge w:val="restart"/>
            <w:tcBorders>
              <w:bottom w:val="nil"/>
            </w:tcBorders>
          </w:tcPr>
          <w:p w:rsidR="00B609B9" w:rsidRPr="00143BC2" w:rsidRDefault="00B609B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60" w:type="dxa"/>
            <w:vMerge w:val="restart"/>
            <w:tcBorders>
              <w:bottom w:val="nil"/>
            </w:tcBorders>
          </w:tcPr>
          <w:p w:rsidR="00B609B9" w:rsidRPr="00143BC2" w:rsidRDefault="00B609B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7000" w:type="dxa"/>
            <w:tcBorders>
              <w:bottom w:val="nil"/>
            </w:tcBorders>
          </w:tcPr>
          <w:p w:rsidR="00B609B9" w:rsidRPr="00143BC2" w:rsidRDefault="003C1F0B" w:rsidP="007A63B7">
            <w:pPr>
              <w:pStyle w:val="Title"/>
            </w:pPr>
            <w:proofErr w:type="spellStart"/>
            <w:proofErr w:type="gramStart"/>
            <w:r>
              <w:t>Aayush</w:t>
            </w:r>
            <w:proofErr w:type="spellEnd"/>
            <w:r w:rsidR="007A63B7">
              <w:t xml:space="preserve">  </w:t>
            </w:r>
            <w:proofErr w:type="spellStart"/>
            <w:r>
              <w:t>Jaiswal</w:t>
            </w:r>
            <w:proofErr w:type="spellEnd"/>
            <w:proofErr w:type="gramEnd"/>
          </w:p>
        </w:tc>
      </w:tr>
      <w:tr w:rsidR="00B609B9" w:rsidRPr="00143BC2" w:rsidTr="003617AF">
        <w:trPr>
          <w:trHeight w:val="705"/>
        </w:trPr>
        <w:tc>
          <w:tcPr>
            <w:tcW w:w="3600" w:type="dxa"/>
            <w:gridSpan w:val="2"/>
            <w:vMerge/>
          </w:tcPr>
          <w:p w:rsidR="00B609B9" w:rsidRPr="00143BC2" w:rsidRDefault="00B609B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60" w:type="dxa"/>
            <w:vMerge/>
          </w:tcPr>
          <w:p w:rsidR="00B609B9" w:rsidRPr="00143BC2" w:rsidRDefault="00B609B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 w:val="restart"/>
          </w:tcPr>
          <w:p w:rsidR="00B609B9" w:rsidRPr="00143BC2" w:rsidRDefault="007A63B7" w:rsidP="003557AE">
            <w:pPr>
              <w:pStyle w:val="Heading1"/>
            </w:pPr>
            <w:r>
              <w:t>Respected Sir / Mam</w:t>
            </w:r>
          </w:p>
          <w:p w:rsidR="00DC789E" w:rsidRPr="00DC789E" w:rsidRDefault="00DC789E" w:rsidP="00DC789E">
            <w:pPr>
              <w:spacing w:before="100" w:beforeAutospacing="1" w:after="100" w:afterAutospacing="1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r w:rsidRPr="00DC789E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I have </w:t>
            </w:r>
            <w:r w:rsidRPr="00DC789E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10+ years’ experience.</w:t>
            </w:r>
            <w:r w:rsidRPr="00DC789E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I start working from 2006, when I was doing Graduation, My first job in </w:t>
            </w:r>
            <w:proofErr w:type="spellStart"/>
            <w:r w:rsidRPr="00DC789E">
              <w:rPr>
                <w:rFonts w:ascii="Times New Roman" w:hAnsi="Times New Roman"/>
                <w:sz w:val="24"/>
                <w:szCs w:val="24"/>
                <w:lang w:val="en-IN" w:eastAsia="en-IN"/>
              </w:rPr>
              <w:t>Akansha</w:t>
            </w:r>
            <w:proofErr w:type="spellEnd"/>
            <w:r w:rsidRPr="00DC789E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Institute as Trainer then I Join Presto Tyres as vb.net developer, than I do many job in many field for searching Good career opportunity, but now </w:t>
            </w:r>
            <w:r w:rsidRPr="00DC789E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 xml:space="preserve">I found great career in Web Development </w:t>
            </w:r>
            <w:r w:rsidRPr="00DC789E">
              <w:rPr>
                <w:rFonts w:ascii="Times New Roman" w:hAnsi="Times New Roman"/>
                <w:sz w:val="24"/>
                <w:szCs w:val="24"/>
                <w:lang w:val="en-IN" w:eastAsia="en-IN"/>
              </w:rPr>
              <w:t>field and here I am since more 4 years.</w:t>
            </w:r>
          </w:p>
          <w:p w:rsidR="00DC789E" w:rsidRPr="00DC789E" w:rsidRDefault="00DC789E" w:rsidP="00DC789E">
            <w:pPr>
              <w:spacing w:before="100" w:beforeAutospacing="1" w:after="100" w:afterAutospacing="1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r w:rsidRPr="00DC789E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I have lot of knowledge, I know Application software and programming language. I have knowledge of lot language and software but I have strong knowledge in Wed development because I am Woking on its. </w:t>
            </w:r>
          </w:p>
          <w:p w:rsidR="00DC789E" w:rsidRPr="00DC789E" w:rsidRDefault="00DC789E" w:rsidP="00DC789E">
            <w:pPr>
              <w:spacing w:before="100" w:beforeAutospacing="1" w:after="100" w:afterAutospacing="1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r w:rsidRPr="00DC789E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 xml:space="preserve">I can learn and work any language and software in few weeks and I become expert on </w:t>
            </w:r>
            <w:r w:rsidR="00E80817" w:rsidRPr="00DC789E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it’s</w:t>
            </w:r>
            <w:r w:rsidRPr="00DC789E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 xml:space="preserve"> only because of do practices.</w:t>
            </w:r>
          </w:p>
          <w:p w:rsidR="00DC789E" w:rsidRPr="00DC789E" w:rsidRDefault="00DC789E" w:rsidP="00DC789E">
            <w:pPr>
              <w:spacing w:before="100" w:beforeAutospacing="1" w:after="100" w:afterAutospacing="1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r w:rsidRPr="00DC789E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I develop too many program and software.</w:t>
            </w:r>
            <w:r w:rsidRPr="00DC789E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Nothing is impossible for me in computer line.</w:t>
            </w:r>
            <w:r w:rsidRPr="00DC789E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 xml:space="preserve"> I can develop any software or website in any language.</w:t>
            </w:r>
            <w:r w:rsidRPr="00DC789E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Even I know about how to protect System from unwanted access.</w:t>
            </w:r>
          </w:p>
          <w:p w:rsidR="00DC789E" w:rsidRPr="00DC789E" w:rsidRDefault="00DC789E" w:rsidP="00DC789E">
            <w:pPr>
              <w:spacing w:before="100" w:beforeAutospacing="1" w:after="100" w:afterAutospacing="1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r w:rsidRPr="00DC789E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Nothing is impossible for me I can do whatever you will told to me.</w:t>
            </w:r>
          </w:p>
          <w:p w:rsidR="00DC789E" w:rsidRDefault="00DC789E" w:rsidP="00143BC2">
            <w:pPr>
              <w:pStyle w:val="Closing"/>
            </w:pPr>
          </w:p>
          <w:sdt>
            <w:sdtPr>
              <w:id w:val="1091429440"/>
              <w:placeholder>
                <w:docPart w:val="35B4427D3A884C04898DE42F8302B014"/>
              </w:placeholder>
              <w:temporary/>
              <w:showingPlcHdr/>
              <w15:appearance w15:val="hidden"/>
            </w:sdtPr>
            <w:sdtEndPr/>
            <w:sdtContent>
              <w:p w:rsidR="00B609B9" w:rsidRPr="00143BC2" w:rsidRDefault="00143BC2" w:rsidP="00143BC2">
                <w:pPr>
                  <w:pStyle w:val="Closing"/>
                </w:pPr>
                <w:r w:rsidRPr="00143BC2">
                  <w:t>Sincerely,</w:t>
                </w:r>
              </w:p>
            </w:sdtContent>
          </w:sdt>
          <w:p w:rsidR="00B609B9" w:rsidRDefault="007A63B7" w:rsidP="007A63B7">
            <w:proofErr w:type="spellStart"/>
            <w:r>
              <w:t>Aayush</w:t>
            </w:r>
            <w:proofErr w:type="spellEnd"/>
          </w:p>
          <w:p w:rsidR="007A63B7" w:rsidRDefault="007A63B7" w:rsidP="007A63B7">
            <w:r>
              <w:t>Call: 9111471354</w:t>
            </w:r>
          </w:p>
          <w:p w:rsidR="007A63B7" w:rsidRPr="00143BC2" w:rsidRDefault="007A63B7" w:rsidP="007A63B7">
            <w:r>
              <w:t>WhatsApp:  9968391508</w:t>
            </w:r>
          </w:p>
        </w:tc>
      </w:tr>
      <w:tr w:rsidR="00B6466C" w:rsidRPr="00143BC2" w:rsidTr="003617AF">
        <w:trPr>
          <w:trHeight w:val="1164"/>
        </w:trPr>
        <w:tc>
          <w:tcPr>
            <w:tcW w:w="3600" w:type="dxa"/>
            <w:gridSpan w:val="2"/>
          </w:tcPr>
          <w:p w:rsidR="00B6466C" w:rsidRPr="00143BC2" w:rsidRDefault="00B6466C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360" w:type="dxa"/>
            <w:vMerge/>
          </w:tcPr>
          <w:p w:rsidR="00B6466C" w:rsidRPr="00143BC2" w:rsidRDefault="00B6466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/>
          </w:tcPr>
          <w:p w:rsidR="00B6466C" w:rsidRPr="00143BC2" w:rsidRDefault="00B6466C" w:rsidP="00222466"/>
        </w:tc>
      </w:tr>
      <w:tr w:rsidR="007A63B7" w:rsidRPr="00143BC2" w:rsidTr="003617AF">
        <w:trPr>
          <w:trHeight w:val="543"/>
        </w:trPr>
        <w:tc>
          <w:tcPr>
            <w:tcW w:w="900" w:type="dxa"/>
            <w:tcMar>
              <w:left w:w="0" w:type="dxa"/>
              <w:right w:w="0" w:type="dxa"/>
            </w:tcMar>
            <w:vAlign w:val="center"/>
          </w:tcPr>
          <w:p w:rsidR="007A63B7" w:rsidRPr="00143BC2" w:rsidRDefault="007A63B7" w:rsidP="006D79A8">
            <w:pPr>
              <w:pStyle w:val="Information"/>
              <w:jc w:val="center"/>
              <w:rPr>
                <w:noProof/>
                <w:lang w:val="en-IN" w:eastAsia="en-IN"/>
              </w:rPr>
            </w:pPr>
          </w:p>
        </w:tc>
        <w:tc>
          <w:tcPr>
            <w:tcW w:w="2700" w:type="dxa"/>
            <w:vAlign w:val="center"/>
          </w:tcPr>
          <w:p w:rsidR="007A63B7" w:rsidRDefault="007A63B7" w:rsidP="00380FD1">
            <w:pPr>
              <w:pStyle w:val="Information"/>
            </w:pPr>
          </w:p>
        </w:tc>
        <w:tc>
          <w:tcPr>
            <w:tcW w:w="360" w:type="dxa"/>
            <w:vMerge/>
          </w:tcPr>
          <w:p w:rsidR="007A63B7" w:rsidRPr="00143BC2" w:rsidRDefault="007A63B7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/>
          </w:tcPr>
          <w:p w:rsidR="007A63B7" w:rsidRPr="00143BC2" w:rsidRDefault="007A63B7" w:rsidP="005801E5">
            <w:pPr>
              <w:pStyle w:val="Heading1"/>
            </w:pPr>
          </w:p>
        </w:tc>
      </w:tr>
      <w:tr w:rsidR="007A63B7" w:rsidRPr="00143BC2" w:rsidTr="003617AF">
        <w:trPr>
          <w:trHeight w:val="543"/>
        </w:trPr>
        <w:tc>
          <w:tcPr>
            <w:tcW w:w="900" w:type="dxa"/>
            <w:tcMar>
              <w:left w:w="0" w:type="dxa"/>
              <w:right w:w="0" w:type="dxa"/>
            </w:tcMar>
            <w:vAlign w:val="center"/>
          </w:tcPr>
          <w:p w:rsidR="007A63B7" w:rsidRPr="00143BC2" w:rsidRDefault="007A63B7" w:rsidP="006D79A8">
            <w:pPr>
              <w:pStyle w:val="Information"/>
              <w:jc w:val="center"/>
              <w:rPr>
                <w:noProof/>
                <w:lang w:val="en-IN" w:eastAsia="en-IN"/>
              </w:rPr>
            </w:pPr>
          </w:p>
        </w:tc>
        <w:tc>
          <w:tcPr>
            <w:tcW w:w="2700" w:type="dxa"/>
            <w:vAlign w:val="center"/>
          </w:tcPr>
          <w:p w:rsidR="007A63B7" w:rsidRDefault="007A63B7" w:rsidP="00380FD1">
            <w:pPr>
              <w:pStyle w:val="Information"/>
            </w:pPr>
          </w:p>
        </w:tc>
        <w:tc>
          <w:tcPr>
            <w:tcW w:w="360" w:type="dxa"/>
            <w:vMerge/>
          </w:tcPr>
          <w:p w:rsidR="007A63B7" w:rsidRPr="00143BC2" w:rsidRDefault="007A63B7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/>
          </w:tcPr>
          <w:p w:rsidR="007A63B7" w:rsidRPr="00143BC2" w:rsidRDefault="007A63B7" w:rsidP="005801E5">
            <w:pPr>
              <w:pStyle w:val="Heading1"/>
            </w:pPr>
          </w:p>
        </w:tc>
      </w:tr>
      <w:tr w:rsidR="007A63B7" w:rsidRPr="00143BC2" w:rsidTr="003617AF">
        <w:trPr>
          <w:trHeight w:val="543"/>
        </w:trPr>
        <w:tc>
          <w:tcPr>
            <w:tcW w:w="900" w:type="dxa"/>
            <w:tcMar>
              <w:left w:w="0" w:type="dxa"/>
              <w:right w:w="0" w:type="dxa"/>
            </w:tcMar>
            <w:vAlign w:val="center"/>
          </w:tcPr>
          <w:p w:rsidR="007A63B7" w:rsidRPr="00143BC2" w:rsidRDefault="007A63B7" w:rsidP="006D79A8">
            <w:pPr>
              <w:pStyle w:val="Information"/>
              <w:jc w:val="center"/>
              <w:rPr>
                <w:noProof/>
                <w:lang w:val="en-IN" w:eastAsia="en-IN"/>
              </w:rPr>
            </w:pPr>
          </w:p>
        </w:tc>
        <w:tc>
          <w:tcPr>
            <w:tcW w:w="2700" w:type="dxa"/>
            <w:vAlign w:val="center"/>
          </w:tcPr>
          <w:p w:rsidR="007A63B7" w:rsidRDefault="007A63B7" w:rsidP="00380FD1">
            <w:pPr>
              <w:pStyle w:val="Information"/>
            </w:pPr>
          </w:p>
        </w:tc>
        <w:tc>
          <w:tcPr>
            <w:tcW w:w="360" w:type="dxa"/>
            <w:vMerge/>
          </w:tcPr>
          <w:p w:rsidR="007A63B7" w:rsidRPr="00143BC2" w:rsidRDefault="007A63B7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/>
          </w:tcPr>
          <w:p w:rsidR="007A63B7" w:rsidRPr="00143BC2" w:rsidRDefault="007A63B7" w:rsidP="005801E5">
            <w:pPr>
              <w:pStyle w:val="Heading1"/>
            </w:pPr>
          </w:p>
        </w:tc>
      </w:tr>
      <w:tr w:rsidR="006D79A8" w:rsidRPr="00143BC2" w:rsidTr="003617AF">
        <w:trPr>
          <w:trHeight w:val="543"/>
        </w:trPr>
        <w:tc>
          <w:tcPr>
            <w:tcW w:w="900" w:type="dxa"/>
            <w:tcMar>
              <w:left w:w="0" w:type="dxa"/>
              <w:right w:w="0" w:type="dxa"/>
            </w:tcMar>
            <w:vAlign w:val="center"/>
          </w:tcPr>
          <w:p w:rsidR="006D79A8" w:rsidRPr="00143BC2" w:rsidRDefault="006D79A8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 w:rsidRPr="00143BC2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559B83BE" wp14:editId="4A19E8F7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56FFB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i/a7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i/a7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  <w:vAlign w:val="center"/>
          </w:tcPr>
          <w:p w:rsidR="006D79A8" w:rsidRPr="00143BC2" w:rsidRDefault="00E80817" w:rsidP="00380FD1">
            <w:pPr>
              <w:pStyle w:val="Information"/>
            </w:pPr>
            <w:r>
              <w:t xml:space="preserve">Ward no 15, </w:t>
            </w:r>
            <w:proofErr w:type="spellStart"/>
            <w:r>
              <w:t>Sihora</w:t>
            </w:r>
            <w:proofErr w:type="spellEnd"/>
            <w:r>
              <w:t xml:space="preserve"> Road</w:t>
            </w:r>
          </w:p>
          <w:p w:rsidR="006D79A8" w:rsidRPr="00143BC2" w:rsidRDefault="00E80817" w:rsidP="00E80817">
            <w:pPr>
              <w:pStyle w:val="Information"/>
            </w:pPr>
            <w:r>
              <w:t>Jabalpur, M.P., 483225</w:t>
            </w:r>
          </w:p>
        </w:tc>
        <w:tc>
          <w:tcPr>
            <w:tcW w:w="360" w:type="dxa"/>
            <w:vMerge/>
          </w:tcPr>
          <w:p w:rsidR="006D79A8" w:rsidRPr="00143BC2" w:rsidRDefault="006D79A8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/>
          </w:tcPr>
          <w:p w:rsidR="006D79A8" w:rsidRPr="00143BC2" w:rsidRDefault="006D79A8" w:rsidP="005801E5">
            <w:pPr>
              <w:pStyle w:val="Heading1"/>
            </w:pPr>
          </w:p>
        </w:tc>
      </w:tr>
      <w:tr w:rsidR="00B6466C" w:rsidRPr="00143BC2" w:rsidTr="003617AF">
        <w:trPr>
          <w:trHeight w:val="183"/>
        </w:trPr>
        <w:tc>
          <w:tcPr>
            <w:tcW w:w="3600" w:type="dxa"/>
            <w:gridSpan w:val="2"/>
            <w:vAlign w:val="center"/>
          </w:tcPr>
          <w:p w:rsidR="00B6466C" w:rsidRPr="00143BC2" w:rsidRDefault="00B6466C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0" w:type="dxa"/>
            <w:vMerge/>
          </w:tcPr>
          <w:p w:rsidR="00B6466C" w:rsidRPr="00143BC2" w:rsidRDefault="00B6466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/>
          </w:tcPr>
          <w:p w:rsidR="00B6466C" w:rsidRPr="00143BC2" w:rsidRDefault="00B6466C" w:rsidP="005801E5">
            <w:pPr>
              <w:pStyle w:val="Heading1"/>
            </w:pPr>
          </w:p>
        </w:tc>
      </w:tr>
      <w:tr w:rsidR="006D79A8" w:rsidRPr="00143BC2" w:rsidTr="003617AF">
        <w:trPr>
          <w:trHeight w:val="624"/>
        </w:trPr>
        <w:tc>
          <w:tcPr>
            <w:tcW w:w="900" w:type="dxa"/>
            <w:tcMar>
              <w:left w:w="0" w:type="dxa"/>
              <w:right w:w="0" w:type="dxa"/>
            </w:tcMar>
            <w:vAlign w:val="center"/>
          </w:tcPr>
          <w:p w:rsidR="006D79A8" w:rsidRPr="00143BC2" w:rsidRDefault="006D79A8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 w:rsidRPr="00143BC2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5F0B1682" wp14:editId="476B5DB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1B7F5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YlZ9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PRiVn3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  <w:vAlign w:val="center"/>
          </w:tcPr>
          <w:p w:rsidR="006D79A8" w:rsidRDefault="007A63B7" w:rsidP="007A63B7">
            <w:pPr>
              <w:pStyle w:val="Information"/>
            </w:pPr>
            <w:r>
              <w:t>9111471354 (</w:t>
            </w:r>
            <w:bookmarkStart w:id="0" w:name="_GoBack"/>
            <w:bookmarkEnd w:id="0"/>
            <w:r>
              <w:t>My Number)</w:t>
            </w:r>
          </w:p>
          <w:p w:rsidR="007A63B7" w:rsidRPr="00143BC2" w:rsidRDefault="007A63B7" w:rsidP="007A63B7">
            <w:pPr>
              <w:pStyle w:val="Information"/>
            </w:pPr>
            <w:r>
              <w:t>9990218977 (Sister Number)</w:t>
            </w:r>
          </w:p>
        </w:tc>
        <w:tc>
          <w:tcPr>
            <w:tcW w:w="360" w:type="dxa"/>
            <w:vMerge/>
          </w:tcPr>
          <w:p w:rsidR="006D79A8" w:rsidRPr="00143BC2" w:rsidRDefault="006D79A8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/>
          </w:tcPr>
          <w:p w:rsidR="006D79A8" w:rsidRPr="00143BC2" w:rsidRDefault="006D79A8" w:rsidP="005801E5">
            <w:pPr>
              <w:pStyle w:val="Heading1"/>
            </w:pPr>
          </w:p>
        </w:tc>
      </w:tr>
      <w:tr w:rsidR="00B6466C" w:rsidRPr="00143BC2" w:rsidTr="003617AF">
        <w:trPr>
          <w:trHeight w:val="183"/>
        </w:trPr>
        <w:tc>
          <w:tcPr>
            <w:tcW w:w="3600" w:type="dxa"/>
            <w:gridSpan w:val="2"/>
            <w:vAlign w:val="center"/>
          </w:tcPr>
          <w:p w:rsidR="00B6466C" w:rsidRPr="00143BC2" w:rsidRDefault="00B6466C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0" w:type="dxa"/>
            <w:vMerge/>
          </w:tcPr>
          <w:p w:rsidR="00B6466C" w:rsidRPr="00143BC2" w:rsidRDefault="00B6466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/>
          </w:tcPr>
          <w:p w:rsidR="00B6466C" w:rsidRPr="00143BC2" w:rsidRDefault="00B6466C" w:rsidP="005801E5">
            <w:pPr>
              <w:pStyle w:val="Heading1"/>
            </w:pPr>
          </w:p>
        </w:tc>
      </w:tr>
      <w:tr w:rsidR="006D79A8" w:rsidRPr="00143BC2" w:rsidTr="003617AF">
        <w:trPr>
          <w:trHeight w:val="633"/>
        </w:trPr>
        <w:tc>
          <w:tcPr>
            <w:tcW w:w="900" w:type="dxa"/>
            <w:tcMar>
              <w:left w:w="0" w:type="dxa"/>
              <w:right w:w="0" w:type="dxa"/>
            </w:tcMar>
            <w:vAlign w:val="center"/>
          </w:tcPr>
          <w:p w:rsidR="006D79A8" w:rsidRPr="00143BC2" w:rsidRDefault="006D79A8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 w:rsidRPr="00143BC2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F6B27B" wp14:editId="1F2A0EB3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61D5D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8a434e [24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  <w:vAlign w:val="center"/>
          </w:tcPr>
          <w:p w:rsidR="006D79A8" w:rsidRPr="007A63B7" w:rsidRDefault="007A63B7" w:rsidP="007A63B7">
            <w:pPr>
              <w:pStyle w:val="Information"/>
              <w:rPr>
                <w:sz w:val="18"/>
              </w:rPr>
            </w:pPr>
            <w:r w:rsidRPr="007A63B7">
              <w:rPr>
                <w:sz w:val="18"/>
              </w:rPr>
              <w:t>Aayush.jaiswal9984@gmail.com</w:t>
            </w:r>
          </w:p>
        </w:tc>
        <w:tc>
          <w:tcPr>
            <w:tcW w:w="360" w:type="dxa"/>
            <w:vMerge/>
          </w:tcPr>
          <w:p w:rsidR="006D79A8" w:rsidRPr="00143BC2" w:rsidRDefault="006D79A8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/>
          </w:tcPr>
          <w:p w:rsidR="006D79A8" w:rsidRPr="00143BC2" w:rsidRDefault="006D79A8" w:rsidP="005801E5">
            <w:pPr>
              <w:pStyle w:val="Heading1"/>
            </w:pPr>
          </w:p>
        </w:tc>
      </w:tr>
      <w:tr w:rsidR="00B6466C" w:rsidRPr="00143BC2" w:rsidTr="003617AF">
        <w:trPr>
          <w:trHeight w:val="174"/>
        </w:trPr>
        <w:tc>
          <w:tcPr>
            <w:tcW w:w="3600" w:type="dxa"/>
            <w:gridSpan w:val="2"/>
            <w:vAlign w:val="center"/>
          </w:tcPr>
          <w:p w:rsidR="00B6466C" w:rsidRPr="00143BC2" w:rsidRDefault="00B6466C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0" w:type="dxa"/>
            <w:vMerge/>
          </w:tcPr>
          <w:p w:rsidR="00B6466C" w:rsidRPr="00143BC2" w:rsidRDefault="00B6466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/>
          </w:tcPr>
          <w:p w:rsidR="00B6466C" w:rsidRPr="00143BC2" w:rsidRDefault="00B6466C" w:rsidP="005801E5">
            <w:pPr>
              <w:pStyle w:val="Heading1"/>
            </w:pPr>
          </w:p>
        </w:tc>
      </w:tr>
      <w:tr w:rsidR="006D79A8" w:rsidRPr="00143BC2" w:rsidTr="003617AF">
        <w:trPr>
          <w:trHeight w:val="633"/>
        </w:trPr>
        <w:tc>
          <w:tcPr>
            <w:tcW w:w="900" w:type="dxa"/>
            <w:tcMar>
              <w:left w:w="0" w:type="dxa"/>
              <w:right w:w="0" w:type="dxa"/>
            </w:tcMar>
            <w:vAlign w:val="center"/>
          </w:tcPr>
          <w:p w:rsidR="006D79A8" w:rsidRPr="00143BC2" w:rsidRDefault="006D79A8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 w:rsidRPr="00143BC2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2B829FCD" wp14:editId="4D394CD8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753E7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5b2c34 [16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  <w:vAlign w:val="center"/>
          </w:tcPr>
          <w:p w:rsidR="006D79A8" w:rsidRPr="00143BC2" w:rsidRDefault="006D42A6" w:rsidP="00380FD1">
            <w:pPr>
              <w:pStyle w:val="Information"/>
            </w:pPr>
            <w:r w:rsidRPr="006D42A6">
              <w:t>http://aj.galaxeepro.com/</w:t>
            </w:r>
          </w:p>
        </w:tc>
        <w:tc>
          <w:tcPr>
            <w:tcW w:w="360" w:type="dxa"/>
            <w:vMerge/>
          </w:tcPr>
          <w:p w:rsidR="006D79A8" w:rsidRPr="00143BC2" w:rsidRDefault="006D79A8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7000" w:type="dxa"/>
            <w:vMerge/>
          </w:tcPr>
          <w:p w:rsidR="006D79A8" w:rsidRPr="00143BC2" w:rsidRDefault="006D79A8" w:rsidP="005801E5">
            <w:pPr>
              <w:pStyle w:val="Heading1"/>
            </w:pPr>
          </w:p>
        </w:tc>
      </w:tr>
      <w:tr w:rsidR="00B6466C" w:rsidRPr="00143BC2" w:rsidTr="003617AF">
        <w:trPr>
          <w:trHeight w:val="2448"/>
        </w:trPr>
        <w:tc>
          <w:tcPr>
            <w:tcW w:w="3600" w:type="dxa"/>
            <w:gridSpan w:val="2"/>
          </w:tcPr>
          <w:p w:rsidR="00B6466C" w:rsidRPr="00143BC2" w:rsidRDefault="00B6466C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360" w:type="dxa"/>
          </w:tcPr>
          <w:p w:rsidR="00B6466C" w:rsidRPr="00143BC2" w:rsidRDefault="00B6466C" w:rsidP="00222466"/>
        </w:tc>
        <w:tc>
          <w:tcPr>
            <w:tcW w:w="7000" w:type="dxa"/>
            <w:vMerge/>
          </w:tcPr>
          <w:p w:rsidR="00B6466C" w:rsidRPr="00143BC2" w:rsidRDefault="00B6466C" w:rsidP="00222466"/>
        </w:tc>
      </w:tr>
    </w:tbl>
    <w:p w:rsidR="007F5B63" w:rsidRPr="00143BC2" w:rsidRDefault="00BB7BFB" w:rsidP="006D79A8">
      <w:pPr>
        <w:pStyle w:val="BodyTex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97EF60" wp14:editId="4BC72884">
                <wp:simplePos x="0" y="0"/>
                <wp:positionH relativeFrom="column">
                  <wp:posOffset>-619125</wp:posOffset>
                </wp:positionH>
                <wp:positionV relativeFrom="paragraph">
                  <wp:posOffset>-7143115</wp:posOffset>
                </wp:positionV>
                <wp:extent cx="2191385" cy="2305050"/>
                <wp:effectExtent l="0" t="0" r="0" b="0"/>
                <wp:wrapNone/>
                <wp:docPr id="3" name="Oval 3" descr="woman's headsho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385" cy="2305050"/>
                        </a:xfrm>
                        <a:prstGeom prst="ellipse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7BFB" w:rsidRDefault="00BB7BFB" w:rsidP="00BB7B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7EF60" id="Oval 3" o:spid="_x0000_s1026" alt="woman's headshot" style="position:absolute;margin-left:-48.75pt;margin-top:-562.45pt;width:172.55pt;height:18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EwAAAABS&#10;Z2h0bG9uZwAAAZ0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" stroked="f" strokeweight="1pt">
                <v:fill r:id="rId20" o:title="woman's headshot" recolor="t" rotate="t" type="frame"/>
                <v:stroke joinstyle="miter"/>
                <v:textbox>
                  <w:txbxContent>
                    <w:p w:rsidR="00BB7BFB" w:rsidRDefault="00BB7BFB" w:rsidP="00BB7BF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sectPr w:rsidR="007F5B63" w:rsidRPr="00143BC2" w:rsidSect="00143BC2">
      <w:headerReference w:type="default" r:id="rId21"/>
      <w:type w:val="continuous"/>
      <w:pgSz w:w="12240" w:h="15840" w:code="1"/>
      <w:pgMar w:top="2160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4B53" w:rsidRDefault="009E4B53" w:rsidP="00590471">
      <w:r>
        <w:separator/>
      </w:r>
    </w:p>
  </w:endnote>
  <w:endnote w:type="continuationSeparator" w:id="0">
    <w:p w:rsidR="009E4B53" w:rsidRDefault="009E4B5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4B53" w:rsidRDefault="009E4B53" w:rsidP="00590471">
      <w:r>
        <w:separator/>
      </w:r>
    </w:p>
  </w:footnote>
  <w:footnote w:type="continuationSeparator" w:id="0">
    <w:p w:rsidR="009E4B53" w:rsidRDefault="009E4B5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F1E95" w:rsidP="00060042">
    <w:pPr>
      <w:pStyle w:val="BodyText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3C0B619B" wp14:editId="0D0C46C3">
              <wp:simplePos x="0" y="0"/>
              <wp:positionH relativeFrom="column">
                <wp:posOffset>-1608455</wp:posOffset>
              </wp:positionH>
              <wp:positionV relativeFrom="paragraph">
                <wp:posOffset>-30480</wp:posOffset>
              </wp:positionV>
              <wp:extent cx="4064000" cy="3819525"/>
              <wp:effectExtent l="0" t="0" r="0" b="9525"/>
              <wp:wrapNone/>
              <wp:docPr id="14" name="Group 14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64000" cy="3819525"/>
                        <a:chOff x="0" y="0"/>
                        <a:chExt cx="4064469" cy="4010526"/>
                      </a:xfrm>
                    </wpg:grpSpPr>
                    <wps:wsp>
                      <wps:cNvPr id="1" name="Freeform: Shape 10">
                        <a:extLst/>
                      </wps:cNvPr>
                      <wps:cNvSpPr/>
                      <wps:spPr>
                        <a:xfrm rot="10800000" flipH="1">
                          <a:off x="0" y="0"/>
                          <a:ext cx="4064469" cy="4010526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29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0946" y="436418"/>
                          <a:ext cx="3226435" cy="318389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05EB5386" id="Group 14" o:spid="_x0000_s1026" style="position:absolute;margin-left:-126.65pt;margin-top:-2.4pt;width:320pt;height:300.75pt;z-index:251655168" coordsize="40644,40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">
              <v:shape id="Freeform: Shape 10" o:spid="_x0000_s1027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9005f" focusposition="1" focussize="" focus="100%" type="gradientRadial"/>
                <v:stroke joinstyle="miter"/>
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FA9D7FA" wp14:editId="0DD86E6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26680" cy="265176"/>
              <wp:effectExtent l="0" t="0" r="0" b="1905"/>
              <wp:wrapNone/>
              <wp:docPr id="4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26680" cy="265176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75000"/>
                        </a:schemeClr>
                      </a:solidFill>
                      <a:ln w="9525" cap="flat">
                        <a:noFill/>
                        <a:prstDash val="solid"/>
                        <a:miter/>
                      </a:ln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A28EE6" id="Rectangle 4" o:spid="_x0000_s1026" style="position:absolute;margin-left:0;margin-top:0;width:608.4pt;height:20.9pt;z-index:251656192;visibility:visible;mso-wrap-style:square;mso-width-percent:1000;mso-height-percent: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" fillcolor="#9a4168 [2406]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A98DE94" wp14:editId="0EA2C581">
              <wp:simplePos x="0" y="0"/>
              <wp:positionH relativeFrom="column">
                <wp:posOffset>1111885</wp:posOffset>
              </wp:positionH>
              <wp:positionV relativeFrom="paragraph">
                <wp:posOffset>541020</wp:posOffset>
              </wp:positionV>
              <wp:extent cx="5946392" cy="9549771"/>
              <wp:effectExtent l="0" t="0" r="0" b="0"/>
              <wp:wrapNone/>
              <wp:docPr id="12" name="Group 1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6392" cy="9549771"/>
                        <a:chOff x="-2663756" y="-5283698"/>
                        <a:chExt cx="4866607" cy="7816685"/>
                      </a:xfrm>
                    </wpg:grpSpPr>
                    <wps:wsp>
                      <wps:cNvPr id="6" name="Freeform: Shape 10">
                        <a:extLst/>
                      </wps:cNvPr>
                      <wps:cNvSpPr/>
                      <wps:spPr>
                        <a:xfrm rot="10800000" flipH="1" flipV="1">
                          <a:off x="-2763" y="558416"/>
                          <a:ext cx="2205614" cy="197457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3">
                                <a:lumMod val="75000"/>
                                <a:alpha val="18000"/>
                              </a:schemeClr>
                            </a:gs>
                            <a:gs pos="100000">
                              <a:schemeClr val="accent3">
                                <a:lumMod val="75000"/>
                                <a:alpha val="2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" name="Freeform: Shape 10">
                        <a:extLst/>
                      </wps:cNvPr>
                      <wps:cNvSpPr/>
                      <wps:spPr>
                        <a:xfrm rot="10800000">
                          <a:off x="391867" y="884905"/>
                          <a:ext cx="1684287" cy="150902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4902"/>
                          </a:schemeClr>
                        </a:solidFill>
                      </wps:spPr>
                      <wps:bodyPr rtlCol="0" anchor="ctr"/>
                    </wps:wsp>
                    <wps:wsp>
                      <wps:cNvPr id="25" name="Freeform: Shape 10">
                        <a:extLst/>
                      </wps:cNvPr>
                      <wps:cNvSpPr/>
                      <wps:spPr>
                        <a:xfrm rot="10800000" flipH="1" flipV="1">
                          <a:off x="1205345" y="519696"/>
                          <a:ext cx="768950" cy="758996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8" name="Freeform: Shape 10">
                        <a:extLst/>
                      </wps:cNvPr>
                      <wps:cNvSpPr/>
                      <wps:spPr>
                        <a:xfrm rot="10800000" flipH="1" flipV="1">
                          <a:off x="-218232" y="1395762"/>
                          <a:ext cx="449816" cy="44398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9" name="Freeform: Shape 10">
                        <a:extLst/>
                      </wps:cNvPr>
                      <wps:cNvSpPr/>
                      <wps:spPr>
                        <a:xfrm rot="10800000" flipH="1" flipV="1">
                          <a:off x="-2663756" y="-5283698"/>
                          <a:ext cx="449816" cy="44398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1" name="Freeform: Shape 10">
                        <a:extLst/>
                      </wps:cNvPr>
                      <wps:cNvSpPr/>
                      <wps:spPr>
                        <a:xfrm rot="10800000" flipH="1" flipV="1">
                          <a:off x="596689" y="461645"/>
                          <a:ext cx="280887" cy="27725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2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0D62F737" id="Group 12" o:spid="_x0000_s1026" style="position:absolute;margin-left:87.55pt;margin-top:42.6pt;width:468.2pt;height:751.95pt;z-index:251657216" coordorigin="-26637,-52836" coordsize="48666,7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">
              <v:shape id="Freeform: Shape 10" o:spid="_x0000_s1027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11796f" color2="#9a4168 [2406]" o:opacity2="13107f" focusposition="1" focussize="" focus="100%" type="gradientRadial"/>
                <v:stroke joinstyle="miter"/>
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28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2873f"/>
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29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0303f"/>
                <v:stroke joinstyle="miter"/>
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4392f"/>
                <v:stroke joinstyle="miter"/>
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6FF"/>
    <w:rsid w:val="00060042"/>
    <w:rsid w:val="0008685D"/>
    <w:rsid w:val="000B56FF"/>
    <w:rsid w:val="00112FD7"/>
    <w:rsid w:val="00143BC2"/>
    <w:rsid w:val="00150ABD"/>
    <w:rsid w:val="00222466"/>
    <w:rsid w:val="002B4549"/>
    <w:rsid w:val="002C4949"/>
    <w:rsid w:val="00305158"/>
    <w:rsid w:val="00310F17"/>
    <w:rsid w:val="003326CB"/>
    <w:rsid w:val="003557AE"/>
    <w:rsid w:val="003617AF"/>
    <w:rsid w:val="00376291"/>
    <w:rsid w:val="00380FD1"/>
    <w:rsid w:val="00383D02"/>
    <w:rsid w:val="003A3607"/>
    <w:rsid w:val="003C1F0B"/>
    <w:rsid w:val="003D43CE"/>
    <w:rsid w:val="003F0EAF"/>
    <w:rsid w:val="003F1E95"/>
    <w:rsid w:val="004B7106"/>
    <w:rsid w:val="004E158A"/>
    <w:rsid w:val="005471D7"/>
    <w:rsid w:val="00565C77"/>
    <w:rsid w:val="0056708E"/>
    <w:rsid w:val="005801E5"/>
    <w:rsid w:val="00590471"/>
    <w:rsid w:val="005D01FA"/>
    <w:rsid w:val="005F59EA"/>
    <w:rsid w:val="006205B3"/>
    <w:rsid w:val="006A6C0F"/>
    <w:rsid w:val="006C020C"/>
    <w:rsid w:val="006D42A6"/>
    <w:rsid w:val="006D79A8"/>
    <w:rsid w:val="007575B6"/>
    <w:rsid w:val="007A63B7"/>
    <w:rsid w:val="007F5B63"/>
    <w:rsid w:val="00803A0A"/>
    <w:rsid w:val="00835F3C"/>
    <w:rsid w:val="00846CB9"/>
    <w:rsid w:val="00877C2D"/>
    <w:rsid w:val="008A1E6E"/>
    <w:rsid w:val="008B108C"/>
    <w:rsid w:val="008C2CFC"/>
    <w:rsid w:val="009475DC"/>
    <w:rsid w:val="00967B93"/>
    <w:rsid w:val="009E4B53"/>
    <w:rsid w:val="00A31B16"/>
    <w:rsid w:val="00B609B9"/>
    <w:rsid w:val="00B6466C"/>
    <w:rsid w:val="00B86B3E"/>
    <w:rsid w:val="00BB7BFB"/>
    <w:rsid w:val="00C14078"/>
    <w:rsid w:val="00CE1E3D"/>
    <w:rsid w:val="00D053FA"/>
    <w:rsid w:val="00DC789E"/>
    <w:rsid w:val="00E26AED"/>
    <w:rsid w:val="00E72C58"/>
    <w:rsid w:val="00E73AB8"/>
    <w:rsid w:val="00E80817"/>
    <w:rsid w:val="00E90A60"/>
    <w:rsid w:val="00ED47F7"/>
    <w:rsid w:val="00EE7E09"/>
    <w:rsid w:val="00F0223C"/>
    <w:rsid w:val="00F3235D"/>
    <w:rsid w:val="00F40BDF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E9F68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05158"/>
  </w:style>
  <w:style w:type="paragraph" w:styleId="Heading1">
    <w:name w:val="heading 1"/>
    <w:basedOn w:val="Normal"/>
    <w:next w:val="Normal"/>
    <w:link w:val="Heading1Char"/>
    <w:uiPriority w:val="9"/>
    <w:qFormat/>
    <w:rsid w:val="003A3607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A3607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A3607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05158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tion">
    <w:name w:val="Information"/>
    <w:basedOn w:val="Normal"/>
    <w:uiPriority w:val="1"/>
    <w:qFormat/>
    <w:rsid w:val="00305158"/>
    <w:pPr>
      <w:kinsoku w:val="0"/>
      <w:overflowPunct w:val="0"/>
      <w:spacing w:before="4" w:after="0"/>
    </w:pPr>
    <w:rPr>
      <w:color w:val="8A434E" w:themeColor="accent4" w:themeShade="BF"/>
      <w:sz w:val="20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B2606E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semiHidden/>
    <w:rsid w:val="00305158"/>
  </w:style>
  <w:style w:type="character" w:customStyle="1" w:styleId="DateChar">
    <w:name w:val="Date Char"/>
    <w:basedOn w:val="DefaultParagraphFont"/>
    <w:link w:val="Date"/>
    <w:uiPriority w:val="99"/>
    <w:semiHidden/>
    <w:rsid w:val="00305158"/>
  </w:style>
  <w:style w:type="paragraph" w:styleId="NoSpacing">
    <w:name w:val="No Spacing"/>
    <w:uiPriority w:val="1"/>
    <w:semiHidden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paragraph" w:styleId="Closing">
    <w:name w:val="Closing"/>
    <w:basedOn w:val="Normal"/>
    <w:link w:val="ClosingChar"/>
    <w:uiPriority w:val="99"/>
    <w:rsid w:val="00305158"/>
    <w:pPr>
      <w:spacing w:before="480" w:after="0"/>
    </w:pPr>
  </w:style>
  <w:style w:type="character" w:customStyle="1" w:styleId="ClosingChar">
    <w:name w:val="Closing Char"/>
    <w:basedOn w:val="DefaultParagraphFont"/>
    <w:link w:val="Closing"/>
    <w:uiPriority w:val="99"/>
    <w:rsid w:val="00305158"/>
  </w:style>
  <w:style w:type="paragraph" w:customStyle="1" w:styleId="Address">
    <w:name w:val="Address"/>
    <w:basedOn w:val="Normal"/>
    <w:next w:val="Normal"/>
    <w:link w:val="AddressChar"/>
    <w:uiPriority w:val="1"/>
    <w:qFormat/>
    <w:rsid w:val="00305158"/>
    <w:pPr>
      <w:spacing w:after="0"/>
    </w:pPr>
  </w:style>
  <w:style w:type="character" w:customStyle="1" w:styleId="AddressChar">
    <w:name w:val="Address Char"/>
    <w:basedOn w:val="DefaultParagraphFont"/>
    <w:link w:val="Address"/>
    <w:uiPriority w:val="1"/>
    <w:rsid w:val="00305158"/>
  </w:style>
  <w:style w:type="paragraph" w:styleId="NormalWeb">
    <w:name w:val="Normal (Web)"/>
    <w:basedOn w:val="Normal"/>
    <w:uiPriority w:val="99"/>
    <w:semiHidden/>
    <w:unhideWhenUsed/>
    <w:rsid w:val="00DC789E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6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J\AppData\Roaming\Microsoft\Templates\Rose%20suite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5B4427D3A884C04898DE42F8302B0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858AE7-26D7-4A5E-956C-F8E53624E32E}"/>
      </w:docPartPr>
      <w:docPartBody>
        <w:p w:rsidR="00000000" w:rsidRDefault="00537436">
          <w:pPr>
            <w:pStyle w:val="35B4427D3A884C04898DE42F8302B014"/>
          </w:pPr>
          <w:r w:rsidRPr="00143BC2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783"/>
    <w:rsid w:val="00537436"/>
    <w:rsid w:val="0060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F3DD1293D2436A933127D6C7C73BA3">
    <w:name w:val="7AF3DD1293D2436A933127D6C7C73BA3"/>
  </w:style>
  <w:style w:type="paragraph" w:customStyle="1" w:styleId="0D226BA290AA4E28B3416757856A2A91">
    <w:name w:val="0D226BA290AA4E28B3416757856A2A91"/>
  </w:style>
  <w:style w:type="paragraph" w:customStyle="1" w:styleId="0575F966C48D4BED8C3C5F962653C797">
    <w:name w:val="0575F966C48D4BED8C3C5F962653C797"/>
  </w:style>
  <w:style w:type="paragraph" w:customStyle="1" w:styleId="6D06D944E9B4425D9F5B01A8CD16BA96">
    <w:name w:val="6D06D944E9B4425D9F5B01A8CD16BA96"/>
  </w:style>
  <w:style w:type="paragraph" w:customStyle="1" w:styleId="A3B7093A2457494588CDF54DD2E705D5">
    <w:name w:val="A3B7093A2457494588CDF54DD2E705D5"/>
  </w:style>
  <w:style w:type="paragraph" w:customStyle="1" w:styleId="CA2199565BBA4D5EAD696CBAF35A3D8A">
    <w:name w:val="CA2199565BBA4D5EAD696CBAF35A3D8A"/>
  </w:style>
  <w:style w:type="paragraph" w:customStyle="1" w:styleId="BE0831B846BF4E6E91FAE0BEE6E88803">
    <w:name w:val="BE0831B846BF4E6E91FAE0BEE6E88803"/>
  </w:style>
  <w:style w:type="paragraph" w:customStyle="1" w:styleId="ACB56597EE6E479BABA226D96C826A11">
    <w:name w:val="ACB56597EE6E479BABA226D96C826A11"/>
  </w:style>
  <w:style w:type="paragraph" w:customStyle="1" w:styleId="5E844DF66DAB48D7A61DC7E510303E33">
    <w:name w:val="5E844DF66DAB48D7A61DC7E510303E33"/>
  </w:style>
  <w:style w:type="paragraph" w:customStyle="1" w:styleId="59DE4A52495C4619A40F77B5F9AA0D32">
    <w:name w:val="59DE4A52495C4619A40F77B5F9AA0D32"/>
  </w:style>
  <w:style w:type="paragraph" w:customStyle="1" w:styleId="35B4427D3A884C04898DE42F8302B014">
    <w:name w:val="35B4427D3A884C04898DE42F8302B014"/>
  </w:style>
  <w:style w:type="paragraph" w:customStyle="1" w:styleId="E93CACEAB79D417BB37BD7E0F60A4184">
    <w:name w:val="E93CACEAB79D417BB37BD7E0F60A4184"/>
  </w:style>
  <w:style w:type="paragraph" w:customStyle="1" w:styleId="FC55E598BD304BE8BB87F11764449642">
    <w:name w:val="FC55E598BD304BE8BB87F11764449642"/>
  </w:style>
  <w:style w:type="paragraph" w:customStyle="1" w:styleId="118647C38E6A48D2996372103E5C6D96">
    <w:name w:val="118647C38E6A48D2996372103E5C6D96"/>
  </w:style>
  <w:style w:type="paragraph" w:customStyle="1" w:styleId="33C3CAF4EA7B42F99BEB3412CF7C9834">
    <w:name w:val="33C3CAF4EA7B42F99BEB3412CF7C9834"/>
  </w:style>
  <w:style w:type="paragraph" w:customStyle="1" w:styleId="7FB44EFD6E924C759242CFF809E265C4">
    <w:name w:val="7FB44EFD6E924C759242CFF809E265C4"/>
  </w:style>
  <w:style w:type="paragraph" w:customStyle="1" w:styleId="D53838A3CDFB40308BC9D8D105B63328">
    <w:name w:val="D53838A3CDFB40308BC9D8D105B63328"/>
  </w:style>
  <w:style w:type="paragraph" w:customStyle="1" w:styleId="20FED071310F4605895AD2FE52BED6F3">
    <w:name w:val="20FED071310F4605895AD2FE52BED6F3"/>
    <w:rsid w:val="00603783"/>
  </w:style>
  <w:style w:type="paragraph" w:customStyle="1" w:styleId="947012B4192940EBB38F2F3D27AEABA5">
    <w:name w:val="947012B4192940EBB38F2F3D27AEABA5"/>
    <w:rsid w:val="00603783"/>
  </w:style>
  <w:style w:type="paragraph" w:customStyle="1" w:styleId="262D766AC9FD40A2AA1124220DAA5DBD">
    <w:name w:val="262D766AC9FD40A2AA1124220DAA5DBD"/>
    <w:rsid w:val="00603783"/>
  </w:style>
  <w:style w:type="paragraph" w:customStyle="1" w:styleId="F2DD5EF34EEF4F33B8AF31C3693A6C62">
    <w:name w:val="F2DD5EF34EEF4F33B8AF31C3693A6C62"/>
    <w:rsid w:val="00603783"/>
  </w:style>
  <w:style w:type="paragraph" w:customStyle="1" w:styleId="5AC1BEF1542146EA958B8842B23AD5E4">
    <w:name w:val="5AC1BEF1542146EA958B8842B23AD5E4"/>
    <w:rsid w:val="00603783"/>
  </w:style>
  <w:style w:type="paragraph" w:customStyle="1" w:styleId="2F4D482880DF41168299BCBD4899516E">
    <w:name w:val="2F4D482880DF41168299BCBD4899516E"/>
    <w:rsid w:val="00603783"/>
  </w:style>
  <w:style w:type="paragraph" w:customStyle="1" w:styleId="C98674BE6AFF43049B6983DA58C2FDF3">
    <w:name w:val="C98674BE6AFF43049B6983DA58C2FDF3"/>
    <w:rsid w:val="00603783"/>
  </w:style>
  <w:style w:type="paragraph" w:customStyle="1" w:styleId="578C8F96480D446FB076A85603C9A164">
    <w:name w:val="578C8F96480D446FB076A85603C9A164"/>
    <w:rsid w:val="00603783"/>
  </w:style>
  <w:style w:type="paragraph" w:customStyle="1" w:styleId="E4FD5CDB35D04DF9BF7F2236145C93E7">
    <w:name w:val="E4FD5CDB35D04DF9BF7F2236145C93E7"/>
    <w:rsid w:val="00603783"/>
  </w:style>
  <w:style w:type="paragraph" w:customStyle="1" w:styleId="5AD7F54930404AB1AE4EDADAF621FE5F">
    <w:name w:val="5AD7F54930404AB1AE4EDADAF621FE5F"/>
    <w:rsid w:val="006037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A540F-9D82-410A-81D2-E046F5F3BD2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2D36683-0C23-4D2A-B104-8001C22CDD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BAC134-D77D-4958-B971-F3A5ACF7F3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1DFCF07-8C26-433B-B8F7-954809EBC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cover letter.dotx</Template>
  <TotalTime>0</TotalTime>
  <Pages>1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2019-06-19T03:22:00Z</dcterms:created>
  <dcterms:modified xsi:type="dcterms:W3CDTF">2019-06-19T03:47:00Z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